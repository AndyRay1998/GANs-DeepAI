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58332" w14:textId="246FD6FA" w:rsidR="009225CF" w:rsidRPr="00CD666D" w:rsidRDefault="00F20455">
      <w:pPr>
        <w:pStyle w:val="1"/>
      </w:pPr>
      <w:r>
        <w:t>GANs -Andrew</w:t>
      </w:r>
    </w:p>
    <w:p w14:paraId="6CF6E15D" w14:textId="4072BC21" w:rsidR="009225CF" w:rsidRDefault="009225CF"/>
    <w:p w14:paraId="22D9A98F" w14:textId="2D7F7238" w:rsidR="00CD666D" w:rsidRDefault="00F20455" w:rsidP="00F20455">
      <w:pPr>
        <w:pStyle w:val="a0"/>
      </w:pPr>
      <w:r>
        <w:t xml:space="preserve">Week 1 </w:t>
      </w:r>
      <w:r w:rsidRPr="00F20455">
        <w:t>Build Basic GAN</w:t>
      </w:r>
    </w:p>
    <w:p w14:paraId="0D4D90CF" w14:textId="77777777" w:rsidR="00E5539D" w:rsidRDefault="00E5539D" w:rsidP="00E5539D">
      <w:pPr>
        <w:pStyle w:val="a0"/>
        <w:numPr>
          <w:ilvl w:val="0"/>
          <w:numId w:val="0"/>
        </w:numPr>
      </w:pPr>
    </w:p>
    <w:p w14:paraId="28C4BAE6" w14:textId="46D1E47C" w:rsidR="00E5539D" w:rsidRDefault="00E5539D" w:rsidP="00E5539D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ourse1: Generative model</w:t>
      </w:r>
    </w:p>
    <w:p w14:paraId="42EB8762" w14:textId="7FF65917" w:rsidR="00F20455" w:rsidRDefault="00F20455" w:rsidP="00F20455">
      <w:pPr>
        <w:pStyle w:val="a0"/>
        <w:numPr>
          <w:ilvl w:val="0"/>
          <w:numId w:val="0"/>
        </w:numPr>
      </w:pPr>
      <w:r>
        <w:t xml:space="preserve">Discriminative </w:t>
      </w:r>
      <w:r w:rsidR="00740334">
        <w:t>M</w:t>
      </w:r>
      <w:r>
        <w:t xml:space="preserve">odels: </w:t>
      </w:r>
    </w:p>
    <w:p w14:paraId="6CBA9046" w14:textId="005E8CC9" w:rsidR="00F20455" w:rsidRDefault="00F20455" w:rsidP="00F20455">
      <w:pPr>
        <w:pStyle w:val="a0"/>
        <w:numPr>
          <w:ilvl w:val="0"/>
          <w:numId w:val="0"/>
        </w:numPr>
      </w:pPr>
      <w:r>
        <w:tab/>
        <w:t>Used for classification, features -&gt; class, P(Y|X)</w:t>
      </w:r>
    </w:p>
    <w:p w14:paraId="464BBC82" w14:textId="6D1B708C" w:rsidR="00F20455" w:rsidRDefault="00F20455" w:rsidP="00F20455">
      <w:pPr>
        <w:pStyle w:val="a0"/>
        <w:numPr>
          <w:ilvl w:val="0"/>
          <w:numId w:val="0"/>
        </w:numPr>
      </w:pPr>
      <w:r>
        <w:t>Generative Models:</w:t>
      </w:r>
    </w:p>
    <w:p w14:paraId="6E82A029" w14:textId="71EECD2E" w:rsidR="00F20455" w:rsidRDefault="00F20455" w:rsidP="00F20455">
      <w:pPr>
        <w:pStyle w:val="a0"/>
        <w:numPr>
          <w:ilvl w:val="0"/>
          <w:numId w:val="0"/>
        </w:numPr>
      </w:pPr>
      <w:r>
        <w:tab/>
      </w:r>
      <w:r w:rsidR="00F5662F">
        <w:t>Learn to produce</w:t>
      </w:r>
      <w:r>
        <w:t xml:space="preserve"> realistic </w:t>
      </w:r>
      <w:r w:rsidR="00740334">
        <w:t>objects</w:t>
      </w:r>
      <w:r>
        <w:t>, Noise + class -&gt; features</w:t>
      </w:r>
    </w:p>
    <w:p w14:paraId="7C81190D" w14:textId="1A280B09" w:rsidR="00740334" w:rsidRDefault="00740334" w:rsidP="00740334">
      <w:pPr>
        <w:pStyle w:val="a0"/>
        <w:numPr>
          <w:ilvl w:val="0"/>
          <w:numId w:val="0"/>
        </w:numPr>
        <w:ind w:firstLine="720"/>
      </w:pPr>
      <w:proofErr w:type="gramStart"/>
      <w:r>
        <w:t>e.g.</w:t>
      </w:r>
      <w:proofErr w:type="gramEnd"/>
      <w:r>
        <w:t xml:space="preserve"> </w:t>
      </w:r>
      <w:r>
        <w:rPr>
          <w:rFonts w:hint="eastAsia"/>
        </w:rPr>
        <w:t>V</w:t>
      </w:r>
      <w:r>
        <w:t xml:space="preserve">ariational </w:t>
      </w:r>
      <w:r w:rsidR="00F5662F">
        <w:t>Autoencoders</w:t>
      </w:r>
      <w:r>
        <w:t xml:space="preserve"> (VAE):</w:t>
      </w:r>
    </w:p>
    <w:p w14:paraId="195FAA8A" w14:textId="0CD67511" w:rsidR="00740334" w:rsidRDefault="00740334" w:rsidP="00F20455">
      <w:pPr>
        <w:pStyle w:val="a0"/>
        <w:numPr>
          <w:ilvl w:val="0"/>
          <w:numId w:val="0"/>
        </w:numPr>
      </w:pPr>
      <w:r>
        <w:tab/>
      </w:r>
      <w:r>
        <w:tab/>
        <w:t>Encoder -&gt; latent space -&gt; decoder</w:t>
      </w:r>
    </w:p>
    <w:p w14:paraId="1A55D256" w14:textId="60F4263F" w:rsidR="00740334" w:rsidRDefault="00740334" w:rsidP="00F20455">
      <w:pPr>
        <w:pStyle w:val="a0"/>
        <w:numPr>
          <w:ilvl w:val="0"/>
          <w:numId w:val="0"/>
        </w:numPr>
      </w:pPr>
      <w:r>
        <w:tab/>
      </w:r>
      <w:proofErr w:type="gramStart"/>
      <w:r>
        <w:t>e.g.</w:t>
      </w:r>
      <w:proofErr w:type="gramEnd"/>
      <w:r>
        <w:t xml:space="preserve"> Generative Adversarial Networks (GAN):</w:t>
      </w:r>
    </w:p>
    <w:p w14:paraId="116C2CF6" w14:textId="123B91A0" w:rsidR="00740334" w:rsidRDefault="00740334" w:rsidP="00F20455">
      <w:pPr>
        <w:pStyle w:val="a0"/>
        <w:numPr>
          <w:ilvl w:val="0"/>
          <w:numId w:val="0"/>
        </w:numPr>
      </w:pPr>
      <w:r>
        <w:tab/>
      </w:r>
      <w:r>
        <w:tab/>
      </w:r>
      <w:r w:rsidR="00C22066">
        <w:t xml:space="preserve">generator </w:t>
      </w:r>
      <w:r w:rsidR="00C22066">
        <w:rPr>
          <w:rFonts w:hint="eastAsia"/>
        </w:rPr>
        <w:t>&lt;</w:t>
      </w:r>
      <w:r w:rsidR="00C22066">
        <w:t>- discriminator (fake vs real)</w:t>
      </w:r>
    </w:p>
    <w:p w14:paraId="124E63F8" w14:textId="77777777" w:rsidR="00E5539D" w:rsidRDefault="00E5539D" w:rsidP="00F20455">
      <w:pPr>
        <w:pStyle w:val="a0"/>
        <w:numPr>
          <w:ilvl w:val="0"/>
          <w:numId w:val="0"/>
        </w:numPr>
      </w:pPr>
    </w:p>
    <w:p w14:paraId="265A0B99" w14:textId="1FF1C409" w:rsidR="00E5539D" w:rsidRDefault="00E5539D" w:rsidP="00E5539D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ourse2: Real life GANs</w:t>
      </w:r>
    </w:p>
    <w:p w14:paraId="1488EFA7" w14:textId="5C80598D" w:rsidR="00696E81" w:rsidRDefault="00696E81" w:rsidP="00F20455">
      <w:pPr>
        <w:pStyle w:val="a0"/>
        <w:numPr>
          <w:ilvl w:val="0"/>
          <w:numId w:val="0"/>
        </w:numPr>
      </w:pPr>
      <w:r>
        <w:rPr>
          <w:rFonts w:hint="eastAsia"/>
        </w:rPr>
        <w:t>A</w:t>
      </w:r>
      <w:r>
        <w:t>pplication:</w:t>
      </w:r>
    </w:p>
    <w:p w14:paraId="1F171E38" w14:textId="3C975447" w:rsidR="00E5539D" w:rsidRDefault="00E5539D" w:rsidP="00696E81">
      <w:pPr>
        <w:pStyle w:val="a0"/>
        <w:numPr>
          <w:ilvl w:val="0"/>
          <w:numId w:val="0"/>
        </w:numPr>
        <w:ind w:leftChars="100" w:left="300"/>
      </w:pPr>
      <w:r>
        <w:t>Create new images never existed (StyleGAN2)</w:t>
      </w:r>
    </w:p>
    <w:p w14:paraId="46EED0D2" w14:textId="40689F3F" w:rsidR="00E5539D" w:rsidRDefault="00E5539D" w:rsidP="00696E81">
      <w:pPr>
        <w:pStyle w:val="a0"/>
        <w:numPr>
          <w:ilvl w:val="0"/>
          <w:numId w:val="0"/>
        </w:numPr>
        <w:ind w:leftChars="100" w:left="300"/>
      </w:pPr>
      <w:r>
        <w:rPr>
          <w:rFonts w:hint="eastAsia"/>
        </w:rPr>
        <w:t>I</w:t>
      </w:r>
      <w:r>
        <w:t>mage translation (</w:t>
      </w:r>
      <w:proofErr w:type="spellStart"/>
      <w:r>
        <w:t>GauGAN</w:t>
      </w:r>
      <w:proofErr w:type="spellEnd"/>
      <w:r>
        <w:t>)</w:t>
      </w:r>
    </w:p>
    <w:p w14:paraId="4AA2AA23" w14:textId="0858F424" w:rsidR="00E5539D" w:rsidRDefault="00E5539D" w:rsidP="00696E81">
      <w:pPr>
        <w:pStyle w:val="a0"/>
        <w:numPr>
          <w:ilvl w:val="0"/>
          <w:numId w:val="0"/>
        </w:numPr>
        <w:ind w:leftChars="100" w:left="300"/>
      </w:pPr>
      <w:r>
        <w:rPr>
          <w:rFonts w:hint="eastAsia"/>
        </w:rPr>
        <w:t>A</w:t>
      </w:r>
      <w:r>
        <w:t>nimation of static picture</w:t>
      </w:r>
    </w:p>
    <w:p w14:paraId="0FF7E0F3" w14:textId="20E49CA5" w:rsidR="00696E81" w:rsidRDefault="00696E81" w:rsidP="00696E81">
      <w:pPr>
        <w:pStyle w:val="a0"/>
        <w:numPr>
          <w:ilvl w:val="0"/>
          <w:numId w:val="0"/>
        </w:numPr>
        <w:ind w:firstLine="300"/>
      </w:pPr>
      <w:r>
        <w:rPr>
          <w:rFonts w:hint="eastAsia"/>
        </w:rPr>
        <w:t>3</w:t>
      </w:r>
      <w:r>
        <w:t>D object (3D_GAN) medicine, design</w:t>
      </w:r>
      <w:r w:rsidRPr="00696E81">
        <w:rPr>
          <w:rFonts w:hint="eastAsia"/>
        </w:rPr>
        <w:t xml:space="preserve"> </w:t>
      </w:r>
    </w:p>
    <w:p w14:paraId="7D5A2900" w14:textId="77777777" w:rsidR="003112C4" w:rsidRDefault="003112C4" w:rsidP="00696E81">
      <w:pPr>
        <w:pStyle w:val="a0"/>
        <w:numPr>
          <w:ilvl w:val="0"/>
          <w:numId w:val="0"/>
        </w:numPr>
        <w:ind w:firstLine="300"/>
      </w:pPr>
    </w:p>
    <w:p w14:paraId="4FE3B121" w14:textId="6259DE41" w:rsidR="00696E81" w:rsidRDefault="00696E81" w:rsidP="00696E81">
      <w:pPr>
        <w:pStyle w:val="a0"/>
        <w:numPr>
          <w:ilvl w:val="0"/>
          <w:numId w:val="0"/>
        </w:numPr>
      </w:pPr>
      <w:r>
        <w:t>Companies:</w:t>
      </w:r>
    </w:p>
    <w:p w14:paraId="579AAB78" w14:textId="5801F6B9" w:rsidR="00696E81" w:rsidRDefault="00696E81" w:rsidP="00696E81">
      <w:pPr>
        <w:pStyle w:val="a0"/>
        <w:numPr>
          <w:ilvl w:val="0"/>
          <w:numId w:val="0"/>
        </w:numPr>
        <w:ind w:leftChars="100" w:left="300"/>
      </w:pPr>
      <w:r>
        <w:t>Adobe, IBM, Google, Byte dance, Disney</w:t>
      </w:r>
    </w:p>
    <w:p w14:paraId="4B15E821" w14:textId="66905981" w:rsidR="00696E81" w:rsidRDefault="00696E81" w:rsidP="00696E81">
      <w:pPr>
        <w:pStyle w:val="a0"/>
        <w:numPr>
          <w:ilvl w:val="0"/>
          <w:numId w:val="0"/>
        </w:numPr>
        <w:ind w:leftChars="11" w:left="465" w:hanging="432"/>
      </w:pPr>
    </w:p>
    <w:p w14:paraId="46E40C78" w14:textId="4213A830" w:rsidR="00F54D2A" w:rsidRDefault="00F54D2A" w:rsidP="00F54D2A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ourse3: Institution behind GANs</w:t>
      </w:r>
    </w:p>
    <w:p w14:paraId="7009A1F6" w14:textId="4B781EFC" w:rsidR="00696E81" w:rsidRDefault="00F54D2A" w:rsidP="00F54D2A">
      <w:pPr>
        <w:pStyle w:val="a0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1DC8A131" wp14:editId="3D44E9F8">
            <wp:extent cx="5307330" cy="2148205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9561" cy="216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846F" w14:textId="77777777" w:rsidR="00580C95" w:rsidRDefault="00580C95" w:rsidP="00F54D2A">
      <w:pPr>
        <w:pStyle w:val="a0"/>
        <w:numPr>
          <w:ilvl w:val="0"/>
          <w:numId w:val="0"/>
        </w:numPr>
        <w:jc w:val="center"/>
      </w:pPr>
    </w:p>
    <w:p w14:paraId="1BB5AFB9" w14:textId="1B05E03C" w:rsidR="00580C95" w:rsidRDefault="00580C95" w:rsidP="00580C95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</w:t>
      </w:r>
      <w:r>
        <w:rPr>
          <w:rFonts w:hint="eastAsia"/>
        </w:rPr>
        <w:t>4</w:t>
      </w:r>
      <w:r>
        <w:t xml:space="preserve">: </w:t>
      </w:r>
      <w:r>
        <w:rPr>
          <w:rFonts w:hint="eastAsia"/>
        </w:rPr>
        <w:t>Discri</w:t>
      </w:r>
      <w:r>
        <w:t>minato</w:t>
      </w:r>
      <w:r>
        <w:rPr>
          <w:rFonts w:hint="eastAsia"/>
        </w:rPr>
        <w:t>r</w:t>
      </w:r>
    </w:p>
    <w:p w14:paraId="494CC489" w14:textId="7FC8D245" w:rsidR="00580C95" w:rsidRDefault="00580C95" w:rsidP="00580C95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C</w:t>
      </w:r>
      <w:r>
        <w:t>lassifier, Neural Network</w:t>
      </w:r>
      <w:r w:rsidR="00FB354F">
        <w:t xml:space="preserve">, </w:t>
      </w:r>
      <w:r w:rsidR="00FB354F">
        <w:rPr>
          <w:rFonts w:hint="eastAsia"/>
        </w:rPr>
        <w:t>P</w:t>
      </w:r>
      <w:r w:rsidR="00FB354F">
        <w:t>(real/</w:t>
      </w:r>
      <w:proofErr w:type="spellStart"/>
      <w:r w:rsidR="00FB354F">
        <w:t>fake|features</w:t>
      </w:r>
      <w:proofErr w:type="spellEnd"/>
      <w:r w:rsidR="00FB354F">
        <w:t>)</w:t>
      </w:r>
    </w:p>
    <w:p w14:paraId="74761926" w14:textId="0E875875" w:rsidR="00580C95" w:rsidRDefault="00580C95" w:rsidP="00580C95">
      <w:pPr>
        <w:pStyle w:val="a0"/>
        <w:numPr>
          <w:ilvl w:val="0"/>
          <w:numId w:val="0"/>
        </w:numPr>
        <w:ind w:firstLine="432"/>
        <w:jc w:val="center"/>
      </w:pPr>
      <w:r>
        <w:rPr>
          <w:noProof/>
        </w:rPr>
        <w:drawing>
          <wp:inline distT="0" distB="0" distL="0" distR="0" wp14:anchorId="3178BFA7" wp14:editId="7945BD8D">
            <wp:extent cx="4253493" cy="2084070"/>
            <wp:effectExtent l="19050" t="19050" r="139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233" cy="2112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59346D" w14:textId="6E3D3514" w:rsidR="003127A1" w:rsidRDefault="003127A1" w:rsidP="00580C95">
      <w:pPr>
        <w:pStyle w:val="a0"/>
        <w:numPr>
          <w:ilvl w:val="0"/>
          <w:numId w:val="0"/>
        </w:numPr>
        <w:ind w:firstLine="432"/>
        <w:jc w:val="center"/>
      </w:pPr>
    </w:p>
    <w:p w14:paraId="153238CC" w14:textId="0F87BE0B" w:rsidR="003127A1" w:rsidRDefault="003127A1" w:rsidP="003127A1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</w:t>
      </w:r>
      <w:r>
        <w:rPr>
          <w:rFonts w:hint="eastAsia"/>
        </w:rPr>
        <w:t>5</w:t>
      </w:r>
      <w:r>
        <w:t xml:space="preserve">: </w:t>
      </w:r>
      <w:r>
        <w:rPr>
          <w:rFonts w:hint="eastAsia"/>
        </w:rPr>
        <w:t>Generator</w:t>
      </w:r>
    </w:p>
    <w:p w14:paraId="735AF97F" w14:textId="77777777" w:rsidR="003127A1" w:rsidRDefault="003127A1" w:rsidP="003127A1">
      <w:pPr>
        <w:pStyle w:val="a0"/>
        <w:numPr>
          <w:ilvl w:val="0"/>
          <w:numId w:val="0"/>
        </w:numPr>
        <w:ind w:left="432" w:hanging="432"/>
      </w:pPr>
      <w:r w:rsidRPr="003127A1">
        <w:rPr>
          <w:rFonts w:hint="eastAsia"/>
          <w:highlight w:val="yellow"/>
        </w:rPr>
        <w:t>Noise</w:t>
      </w:r>
      <w:r w:rsidRPr="003127A1">
        <w:rPr>
          <w:highlight w:val="yellow"/>
        </w:rPr>
        <w:t xml:space="preserve"> vector -&gt; NN -&gt; features</w:t>
      </w:r>
      <w:r>
        <w:t xml:space="preserve"> -&gt; discriminator -&gt; cost function  </w:t>
      </w:r>
    </w:p>
    <w:p w14:paraId="42B9A7B3" w14:textId="112BCDCE" w:rsidR="003127A1" w:rsidRDefault="003127A1" w:rsidP="003127A1">
      <w:pPr>
        <w:pStyle w:val="a0"/>
        <w:numPr>
          <w:ilvl w:val="0"/>
          <w:numId w:val="0"/>
        </w:numPr>
        <w:ind w:left="432" w:hanging="432"/>
      </w:pPr>
      <w:r>
        <w:t>P(</w:t>
      </w:r>
      <w:proofErr w:type="spellStart"/>
      <w:r>
        <w:t>feature|class</w:t>
      </w:r>
      <w:proofErr w:type="spellEnd"/>
      <w:r>
        <w:t>) -&gt; approximate distribution of real objects</w:t>
      </w:r>
    </w:p>
    <w:p w14:paraId="3D2A274B" w14:textId="51FCF135" w:rsidR="003127A1" w:rsidRDefault="003127A1" w:rsidP="00580C95">
      <w:pPr>
        <w:pStyle w:val="a0"/>
        <w:numPr>
          <w:ilvl w:val="0"/>
          <w:numId w:val="0"/>
        </w:numPr>
        <w:ind w:firstLine="432"/>
        <w:jc w:val="center"/>
      </w:pPr>
    </w:p>
    <w:p w14:paraId="740CE4F9" w14:textId="39192261" w:rsidR="000B20FF" w:rsidRDefault="000B20FF" w:rsidP="000B20FF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ourse6: BCE Cost Function</w:t>
      </w:r>
    </w:p>
    <w:p w14:paraId="6FBE5697" w14:textId="2AED41C9" w:rsidR="000B20FF" w:rsidRDefault="000B20FF" w:rsidP="000B20FF">
      <w:pPr>
        <w:pStyle w:val="a0"/>
        <w:numPr>
          <w:ilvl w:val="0"/>
          <w:numId w:val="0"/>
        </w:numPr>
        <w:ind w:left="432" w:hanging="432"/>
      </w:pPr>
      <w:r>
        <w:t xml:space="preserve">Binary cross entropy: y-label, </w:t>
      </w:r>
      <w:r w:rsidR="000652D5">
        <w:t xml:space="preserve">h-prediction, m-length of presentation, </w:t>
      </w:r>
    </w:p>
    <w:p w14:paraId="699709C4" w14:textId="6B017B68" w:rsidR="000B20FF" w:rsidRDefault="000B20FF" w:rsidP="000B20FF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CCF9326" wp14:editId="2F27B299">
            <wp:extent cx="5631180" cy="684236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126" cy="7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383F" w14:textId="703B65EA" w:rsidR="000652D5" w:rsidRDefault="000652D5" w:rsidP="000652D5">
      <w:pPr>
        <w:pStyle w:val="a0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59BD63C1" wp14:editId="636336D5">
            <wp:extent cx="4966335" cy="1677263"/>
            <wp:effectExtent l="19050" t="19050" r="2476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303" cy="1690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C1A85C" w14:textId="3429C5AA" w:rsidR="000652D5" w:rsidRDefault="000652D5" w:rsidP="000652D5">
      <w:pPr>
        <w:pStyle w:val="a0"/>
        <w:numPr>
          <w:ilvl w:val="0"/>
          <w:numId w:val="0"/>
        </w:numPr>
      </w:pPr>
      <w:r>
        <w:rPr>
          <w:rFonts w:hint="eastAsia"/>
        </w:rPr>
        <w:t>Two</w:t>
      </w:r>
      <w:r>
        <w:t xml:space="preserve"> parts: one for label 0, and the other for 1. </w:t>
      </w:r>
    </w:p>
    <w:p w14:paraId="4190E366" w14:textId="7995C69A" w:rsidR="000652D5" w:rsidRDefault="000652D5" w:rsidP="000652D5">
      <w:pPr>
        <w:pStyle w:val="a0"/>
        <w:numPr>
          <w:ilvl w:val="0"/>
          <w:numId w:val="0"/>
        </w:numPr>
      </w:pPr>
      <w:r>
        <w:rPr>
          <w:rFonts w:hint="eastAsia"/>
        </w:rPr>
        <w:t>C</w:t>
      </w:r>
      <w:r>
        <w:t>lose to 0 when prediction and label are similar, otherwise infinity.</w:t>
      </w:r>
    </w:p>
    <w:p w14:paraId="01F0F14B" w14:textId="13657ABA" w:rsidR="002E2A2D" w:rsidRDefault="002E2A2D" w:rsidP="000652D5">
      <w:pPr>
        <w:pStyle w:val="a0"/>
        <w:numPr>
          <w:ilvl w:val="0"/>
          <w:numId w:val="0"/>
        </w:numPr>
      </w:pPr>
    </w:p>
    <w:p w14:paraId="2D5C6381" w14:textId="6AE7B8C1" w:rsidR="002E2A2D" w:rsidRDefault="002E2A2D" w:rsidP="002E2A2D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ourse7: Putting it all together</w:t>
      </w:r>
    </w:p>
    <w:p w14:paraId="3721F90E" w14:textId="3B175F70" w:rsidR="002E2A2D" w:rsidRDefault="00290052" w:rsidP="00290052">
      <w:pPr>
        <w:pStyle w:val="a0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42B06A8" wp14:editId="1797F179">
            <wp:extent cx="5462224" cy="2129762"/>
            <wp:effectExtent l="19050" t="19050" r="24765" b="234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690" cy="21506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B5132C" w14:textId="416196F6" w:rsidR="00290052" w:rsidRDefault="00290052" w:rsidP="00290052">
      <w:pPr>
        <w:pStyle w:val="a0"/>
        <w:numPr>
          <w:ilvl w:val="0"/>
          <w:numId w:val="0"/>
        </w:numPr>
      </w:pPr>
      <w:r>
        <w:rPr>
          <w:rFonts w:hint="eastAsia"/>
        </w:rPr>
        <w:t>T</w:t>
      </w:r>
      <w:r>
        <w:t>rain in an alternating fashion</w:t>
      </w:r>
    </w:p>
    <w:p w14:paraId="57E9313C" w14:textId="5CD586E5" w:rsidR="00290052" w:rsidRDefault="00290052" w:rsidP="00290052">
      <w:pPr>
        <w:pStyle w:val="a0"/>
        <w:numPr>
          <w:ilvl w:val="0"/>
          <w:numId w:val="0"/>
        </w:numPr>
      </w:pPr>
      <w:r>
        <w:rPr>
          <w:rFonts w:hint="eastAsia"/>
        </w:rPr>
        <w:t>T</w:t>
      </w:r>
      <w:r>
        <w:t>wo models should be at similar skill level</w:t>
      </w:r>
    </w:p>
    <w:p w14:paraId="06A4DD01" w14:textId="7DBF32B8" w:rsidR="0057164A" w:rsidRDefault="0057164A" w:rsidP="00290052">
      <w:pPr>
        <w:pStyle w:val="a0"/>
        <w:numPr>
          <w:ilvl w:val="0"/>
          <w:numId w:val="0"/>
        </w:numPr>
      </w:pPr>
    </w:p>
    <w:p w14:paraId="78836F3B" w14:textId="07E096DF" w:rsidR="0057164A" w:rsidRDefault="0057164A" w:rsidP="0057164A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 xml:space="preserve">ourse8: Intro to </w:t>
      </w:r>
      <w:proofErr w:type="spellStart"/>
      <w:r>
        <w:t>Pytorch</w:t>
      </w:r>
      <w:proofErr w:type="spellEnd"/>
    </w:p>
    <w:p w14:paraId="4E08ABFF" w14:textId="060B44EF" w:rsidR="0057164A" w:rsidRDefault="0057164A" w:rsidP="0057164A">
      <w:pPr>
        <w:pStyle w:val="a0"/>
        <w:numPr>
          <w:ilvl w:val="0"/>
          <w:numId w:val="0"/>
        </w:numPr>
        <w:ind w:left="432" w:hanging="432"/>
        <w:jc w:val="center"/>
      </w:pPr>
      <w:r>
        <w:rPr>
          <w:noProof/>
        </w:rPr>
        <w:drawing>
          <wp:inline distT="0" distB="0" distL="0" distR="0" wp14:anchorId="11EF0F07" wp14:editId="3262740F">
            <wp:extent cx="4659018" cy="1851660"/>
            <wp:effectExtent l="19050" t="19050" r="2730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9646" cy="18638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F49A35" w14:textId="0A6E097C" w:rsidR="00762E95" w:rsidRDefault="00762E95" w:rsidP="00762E95">
      <w:pPr>
        <w:pStyle w:val="a0"/>
      </w:pPr>
      <w:r>
        <w:lastRenderedPageBreak/>
        <w:t xml:space="preserve">Week </w:t>
      </w:r>
      <w:r>
        <w:t>2</w:t>
      </w:r>
      <w:r>
        <w:t xml:space="preserve"> </w:t>
      </w:r>
      <w:r>
        <w:t>Deep convolutional</w:t>
      </w:r>
      <w:r w:rsidRPr="00F20455">
        <w:t xml:space="preserve"> GAN</w:t>
      </w:r>
    </w:p>
    <w:p w14:paraId="5ECCC5C8" w14:textId="77777777" w:rsidR="00762E95" w:rsidRDefault="00762E95" w:rsidP="00762E95">
      <w:pPr>
        <w:pStyle w:val="a0"/>
        <w:numPr>
          <w:ilvl w:val="0"/>
          <w:numId w:val="0"/>
        </w:numPr>
      </w:pPr>
    </w:p>
    <w:p w14:paraId="70CC8463" w14:textId="3B737B68" w:rsidR="00762E95" w:rsidRDefault="00762E95" w:rsidP="00762E95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 xml:space="preserve">ourse1: </w:t>
      </w:r>
      <w:r w:rsidR="009316E3">
        <w:t>Activations (basic properties)</w:t>
      </w:r>
    </w:p>
    <w:p w14:paraId="70FFB808" w14:textId="606038F0" w:rsidR="00762E95" w:rsidRDefault="00CD451C" w:rsidP="00762E95">
      <w:pPr>
        <w:pStyle w:val="a0"/>
        <w:numPr>
          <w:ilvl w:val="0"/>
          <w:numId w:val="0"/>
        </w:numPr>
      </w:pPr>
      <w:r>
        <w:rPr>
          <w:rFonts w:hint="eastAsia"/>
        </w:rPr>
        <w:t>N</w:t>
      </w:r>
      <w:r>
        <w:t>on-linear differential function:</w:t>
      </w:r>
    </w:p>
    <w:p w14:paraId="667526A0" w14:textId="37F03B13" w:rsidR="00CD451C" w:rsidRDefault="00CD451C" w:rsidP="00762E95">
      <w:pPr>
        <w:pStyle w:val="a0"/>
        <w:numPr>
          <w:ilvl w:val="0"/>
          <w:numId w:val="0"/>
        </w:numPr>
      </w:pPr>
      <w:r>
        <w:tab/>
        <w:t>Differentiable for backpropagation</w:t>
      </w:r>
    </w:p>
    <w:p w14:paraId="161706B2" w14:textId="14301252" w:rsidR="00CD451C" w:rsidRDefault="00CD451C" w:rsidP="00762E95">
      <w:pPr>
        <w:pStyle w:val="a0"/>
        <w:numPr>
          <w:ilvl w:val="0"/>
          <w:numId w:val="0"/>
        </w:numPr>
        <w:rPr>
          <w:rFonts w:hint="eastAsia"/>
        </w:rPr>
      </w:pPr>
      <w:r>
        <w:tab/>
        <w:t>Nonlinear for complex features, otherwise linear regression</w:t>
      </w:r>
    </w:p>
    <w:p w14:paraId="7960445C" w14:textId="77777777" w:rsidR="0057164A" w:rsidRDefault="0057164A" w:rsidP="0057164A">
      <w:pPr>
        <w:pStyle w:val="a0"/>
        <w:numPr>
          <w:ilvl w:val="0"/>
          <w:numId w:val="0"/>
        </w:numPr>
        <w:ind w:left="432" w:hanging="432"/>
      </w:pPr>
    </w:p>
    <w:p w14:paraId="666FBAFF" w14:textId="6BF9252E" w:rsidR="00CD451C" w:rsidRDefault="00CD451C" w:rsidP="00CD451C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</w:t>
      </w:r>
      <w:r>
        <w:t>2</w:t>
      </w:r>
      <w:r>
        <w:t xml:space="preserve">: </w:t>
      </w:r>
      <w:r>
        <w:t xml:space="preserve">Common </w:t>
      </w:r>
      <w:r>
        <w:t>Activations</w:t>
      </w:r>
    </w:p>
    <w:p w14:paraId="6765A6F8" w14:textId="5A93C62B" w:rsidR="00CD451C" w:rsidRDefault="00CD451C" w:rsidP="00CD451C">
      <w:pPr>
        <w:pStyle w:val="a0"/>
        <w:numPr>
          <w:ilvl w:val="0"/>
          <w:numId w:val="0"/>
        </w:numPr>
      </w:pPr>
      <w:r>
        <w:t>Sigmoid, ReLU, Leaky ReLU, Tanh</w:t>
      </w:r>
    </w:p>
    <w:p w14:paraId="4B1D53C1" w14:textId="4507F02E" w:rsidR="000E2795" w:rsidRDefault="000E2795" w:rsidP="00673D0B">
      <w:pPr>
        <w:pStyle w:val="a0"/>
        <w:numPr>
          <w:ilvl w:val="0"/>
          <w:numId w:val="0"/>
        </w:numPr>
        <w:ind w:left="432"/>
      </w:pPr>
      <w:r>
        <w:t>Sigmoid</w:t>
      </w:r>
      <w:r>
        <w:t>: vanishing gradient and saturation problem (0, 1)</w:t>
      </w:r>
    </w:p>
    <w:p w14:paraId="4D00DE9C" w14:textId="33BBEA6E" w:rsidR="0057164A" w:rsidRPr="00CD451C" w:rsidRDefault="00CD451C" w:rsidP="00673D0B">
      <w:pPr>
        <w:pStyle w:val="a0"/>
        <w:numPr>
          <w:ilvl w:val="0"/>
          <w:numId w:val="0"/>
        </w:numPr>
        <w:ind w:left="432"/>
      </w:pPr>
      <w:r>
        <w:t>ReLU: rectified linear unit</w:t>
      </w:r>
    </w:p>
    <w:p w14:paraId="2B09C85D" w14:textId="1353BF8C" w:rsidR="0057164A" w:rsidRDefault="00673D0B" w:rsidP="00673D0B">
      <w:pPr>
        <w:pStyle w:val="a0"/>
        <w:numPr>
          <w:ilvl w:val="0"/>
          <w:numId w:val="0"/>
        </w:numPr>
        <w:ind w:firstLine="432"/>
      </w:pPr>
      <w:r>
        <w:t>Leaky ReLU</w:t>
      </w:r>
      <w:r>
        <w:t>: add negative weight; avoid dying ReLU problem</w:t>
      </w:r>
    </w:p>
    <w:p w14:paraId="278C13FE" w14:textId="2FD2A131" w:rsidR="00673D0B" w:rsidRDefault="00673D0B" w:rsidP="00673D0B">
      <w:pPr>
        <w:pStyle w:val="a0"/>
        <w:numPr>
          <w:ilvl w:val="0"/>
          <w:numId w:val="0"/>
        </w:numPr>
        <w:ind w:firstLine="432"/>
      </w:pPr>
      <w:r>
        <w:rPr>
          <w:rFonts w:hint="eastAsia"/>
        </w:rPr>
        <w:t>T</w:t>
      </w:r>
      <w:r>
        <w:t>anh</w:t>
      </w:r>
      <w:r w:rsidR="00310BD0">
        <w:t>(hyperbolic)</w:t>
      </w:r>
      <w:r w:rsidR="000E2795">
        <w:t>: keeps sign of input (-1, 1)</w:t>
      </w:r>
    </w:p>
    <w:p w14:paraId="3E7EA93F" w14:textId="0A82A385" w:rsidR="00310BD0" w:rsidRDefault="00310BD0" w:rsidP="00673D0B">
      <w:pPr>
        <w:pStyle w:val="a0"/>
        <w:numPr>
          <w:ilvl w:val="0"/>
          <w:numId w:val="0"/>
        </w:numPr>
        <w:ind w:firstLine="432"/>
      </w:pPr>
      <w:r>
        <w:rPr>
          <w:noProof/>
        </w:rPr>
        <w:drawing>
          <wp:inline distT="0" distB="0" distL="0" distR="0" wp14:anchorId="37CE1A31" wp14:editId="1F43E3B0">
            <wp:extent cx="4572000" cy="528743"/>
            <wp:effectExtent l="19050" t="19050" r="19050" b="241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336" cy="5542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7CADB" w14:textId="77777777" w:rsidR="00310BD0" w:rsidRDefault="00310BD0" w:rsidP="00673D0B">
      <w:pPr>
        <w:pStyle w:val="a0"/>
        <w:numPr>
          <w:ilvl w:val="0"/>
          <w:numId w:val="0"/>
        </w:numPr>
        <w:ind w:firstLine="432"/>
        <w:rPr>
          <w:rFonts w:hint="eastAsia"/>
        </w:rPr>
      </w:pPr>
    </w:p>
    <w:p w14:paraId="3ACC3634" w14:textId="77B89239" w:rsidR="00310BD0" w:rsidRDefault="00310BD0" w:rsidP="00310BD0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</w:t>
      </w:r>
      <w:r>
        <w:t>3</w:t>
      </w:r>
      <w:r>
        <w:t xml:space="preserve">: </w:t>
      </w:r>
      <w:r>
        <w:t>Batch Normalization</w:t>
      </w:r>
    </w:p>
    <w:p w14:paraId="47484C05" w14:textId="5387CF9D" w:rsidR="00310BD0" w:rsidRDefault="00C02430" w:rsidP="00310BD0">
      <w:pPr>
        <w:pStyle w:val="a0"/>
        <w:numPr>
          <w:ilvl w:val="0"/>
          <w:numId w:val="0"/>
        </w:numPr>
      </w:pPr>
      <w:r>
        <w:t>How it helps:</w:t>
      </w:r>
    </w:p>
    <w:p w14:paraId="1C34A2CA" w14:textId="51DF75F7" w:rsidR="00C02430" w:rsidRDefault="00C02430" w:rsidP="00310BD0">
      <w:pPr>
        <w:pStyle w:val="a0"/>
        <w:numPr>
          <w:ilvl w:val="0"/>
          <w:numId w:val="0"/>
        </w:numPr>
      </w:pPr>
      <w:r>
        <w:tab/>
      </w:r>
      <w:r w:rsidR="003B1269">
        <w:t xml:space="preserve">Reduce </w:t>
      </w:r>
      <w:r>
        <w:t>C</w:t>
      </w:r>
      <w:r>
        <w:rPr>
          <w:rFonts w:hint="eastAsia"/>
        </w:rPr>
        <w:t>ovariant</w:t>
      </w:r>
      <w:r>
        <w:t xml:space="preserve"> shift: change distribution and speed up training</w:t>
      </w:r>
    </w:p>
    <w:p w14:paraId="5E050BB7" w14:textId="2B95129E" w:rsidR="003B1D93" w:rsidRDefault="003B1D93" w:rsidP="003B1269">
      <w:pPr>
        <w:pStyle w:val="a0"/>
        <w:numPr>
          <w:ilvl w:val="0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328"/>
        </w:tabs>
      </w:pPr>
      <w:r>
        <w:tab/>
      </w:r>
      <w:r>
        <w:rPr>
          <w:rFonts w:hint="eastAsia"/>
        </w:rPr>
        <w:t>A</w:t>
      </w:r>
      <w:r>
        <w:t>round mean at 0 and std. at 1</w:t>
      </w:r>
      <w:r w:rsidR="003B1269">
        <w:tab/>
      </w:r>
    </w:p>
    <w:p w14:paraId="10F813B7" w14:textId="5D071547" w:rsidR="003B1269" w:rsidRDefault="003B1269" w:rsidP="003B1269">
      <w:pPr>
        <w:pStyle w:val="a0"/>
        <w:numPr>
          <w:ilvl w:val="0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328"/>
        </w:tabs>
        <w:rPr>
          <w:rFonts w:hint="eastAsia"/>
        </w:rPr>
      </w:pPr>
      <w:r>
        <w:tab/>
      </w:r>
      <w:r>
        <w:rPr>
          <w:rFonts w:hint="eastAsia"/>
        </w:rPr>
        <w:t>Smooth</w:t>
      </w:r>
      <w:r>
        <w:t xml:space="preserve"> cost function</w:t>
      </w:r>
    </w:p>
    <w:p w14:paraId="6635E866" w14:textId="37DBBE42" w:rsidR="00C02430" w:rsidRDefault="00C02430" w:rsidP="00310BD0">
      <w:pPr>
        <w:pStyle w:val="a0"/>
        <w:numPr>
          <w:ilvl w:val="0"/>
          <w:numId w:val="0"/>
        </w:numPr>
      </w:pPr>
      <w:r>
        <w:tab/>
      </w:r>
      <w:r>
        <w:rPr>
          <w:noProof/>
        </w:rPr>
        <w:drawing>
          <wp:inline distT="0" distB="0" distL="0" distR="0" wp14:anchorId="6D9EE5C7" wp14:editId="66D1C7BF">
            <wp:extent cx="4324350" cy="1801917"/>
            <wp:effectExtent l="19050" t="19050" r="19050" b="273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51" r="5021" b="2511"/>
                    <a:stretch/>
                  </pic:blipFill>
                  <pic:spPr bwMode="auto">
                    <a:xfrm>
                      <a:off x="0" y="0"/>
                      <a:ext cx="4360332" cy="1816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214C5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EB189" w14:textId="6625FE6C" w:rsidR="00C02430" w:rsidRDefault="00C02430" w:rsidP="00F06E25">
      <w:pPr>
        <w:pStyle w:val="a0"/>
        <w:numPr>
          <w:ilvl w:val="0"/>
          <w:numId w:val="0"/>
        </w:numPr>
        <w:ind w:left="432" w:firstLine="288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9E5BBC" wp14:editId="3BF399A5">
            <wp:extent cx="4256871" cy="1989825"/>
            <wp:effectExtent l="19050" t="19050" r="1079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968" cy="20095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8F782" w14:textId="00BB117A" w:rsidR="00310BD0" w:rsidRDefault="00C02430" w:rsidP="00673D0B">
      <w:pPr>
        <w:pStyle w:val="a0"/>
        <w:numPr>
          <w:ilvl w:val="0"/>
          <w:numId w:val="0"/>
        </w:numPr>
        <w:ind w:firstLine="432"/>
      </w:pPr>
      <w:r>
        <w:tab/>
      </w:r>
    </w:p>
    <w:p w14:paraId="239A390F" w14:textId="638345A2" w:rsidR="0065688C" w:rsidRDefault="0065688C" w:rsidP="0065688C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P</w:t>
      </w:r>
      <w:r>
        <w:t>rocedure:</w:t>
      </w:r>
    </w:p>
    <w:p w14:paraId="3E134001" w14:textId="165D1783" w:rsidR="0065688C" w:rsidRDefault="0065688C" w:rsidP="0065688C">
      <w:pPr>
        <w:pStyle w:val="a0"/>
        <w:numPr>
          <w:ilvl w:val="0"/>
          <w:numId w:val="0"/>
        </w:numPr>
        <w:ind w:left="432" w:hanging="432"/>
      </w:pPr>
      <w:r>
        <w:tab/>
      </w:r>
      <w:r>
        <w:tab/>
      </w:r>
      <w:r>
        <w:rPr>
          <w:noProof/>
        </w:rPr>
        <w:drawing>
          <wp:inline distT="0" distB="0" distL="0" distR="0" wp14:anchorId="5215179B" wp14:editId="2203FE6F">
            <wp:extent cx="1609725" cy="952500"/>
            <wp:effectExtent l="19050" t="19050" r="28575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μ</w:t>
      </w:r>
      <w:r>
        <w:t xml:space="preserve">: mean, </w:t>
      </w:r>
      <w:r>
        <w:rPr>
          <w:rFonts w:hint="eastAsia"/>
        </w:rPr>
        <w:t>σ</w:t>
      </w:r>
      <w:r>
        <w:t>: std</w:t>
      </w:r>
    </w:p>
    <w:p w14:paraId="0C5BC0EE" w14:textId="77AE985C" w:rsidR="0065688C" w:rsidRDefault="0065688C" w:rsidP="0065688C">
      <w:pPr>
        <w:pStyle w:val="a0"/>
        <w:numPr>
          <w:ilvl w:val="0"/>
          <w:numId w:val="0"/>
        </w:numPr>
        <w:ind w:left="432" w:firstLine="288"/>
      </w:pPr>
      <w:r>
        <w:rPr>
          <w:noProof/>
        </w:rPr>
        <w:drawing>
          <wp:inline distT="0" distB="0" distL="0" distR="0" wp14:anchorId="15ECF001" wp14:editId="785C0896">
            <wp:extent cx="4476750" cy="666750"/>
            <wp:effectExtent l="19050" t="19050" r="1905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6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180992" w14:textId="1A9BAAF0" w:rsidR="0065688C" w:rsidRDefault="0065688C" w:rsidP="0065688C">
      <w:pPr>
        <w:pStyle w:val="a0"/>
        <w:numPr>
          <w:ilvl w:val="0"/>
          <w:numId w:val="0"/>
        </w:numPr>
        <w:ind w:left="432" w:hanging="432"/>
      </w:pPr>
    </w:p>
    <w:p w14:paraId="60F96ADD" w14:textId="60F9B7C3" w:rsidR="0065688C" w:rsidRDefault="0065688C" w:rsidP="0065688C">
      <w:pPr>
        <w:pStyle w:val="a0"/>
        <w:numPr>
          <w:ilvl w:val="0"/>
          <w:numId w:val="0"/>
        </w:numPr>
        <w:ind w:left="432" w:hanging="432"/>
      </w:pPr>
      <w:r w:rsidRPr="0065688C">
        <w:t>use the batch mean and standard deviation during training and the running statistics (that was computed over the entire training set) for testing. The running values are fixed after training.</w:t>
      </w:r>
    </w:p>
    <w:p w14:paraId="670B994A" w14:textId="77777777" w:rsidR="0065688C" w:rsidRDefault="0065688C" w:rsidP="0065688C">
      <w:pPr>
        <w:pStyle w:val="a0"/>
        <w:numPr>
          <w:ilvl w:val="0"/>
          <w:numId w:val="0"/>
        </w:numPr>
        <w:ind w:left="432" w:hanging="432"/>
        <w:rPr>
          <w:rFonts w:hint="eastAsia"/>
        </w:rPr>
      </w:pPr>
    </w:p>
    <w:p w14:paraId="1EDC090E" w14:textId="1A29F20D" w:rsidR="0065688C" w:rsidRDefault="0065688C" w:rsidP="0065688C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</w:t>
      </w:r>
      <w:r>
        <w:t>4</w:t>
      </w:r>
      <w:r>
        <w:t xml:space="preserve">: </w:t>
      </w:r>
      <w:r w:rsidR="00432CDC">
        <w:t>Review of Convolution</w:t>
      </w:r>
    </w:p>
    <w:p w14:paraId="368EC9AF" w14:textId="77E378A0" w:rsidR="0065688C" w:rsidRDefault="00432CDC" w:rsidP="00432CDC">
      <w:pPr>
        <w:pStyle w:val="a0"/>
        <w:numPr>
          <w:ilvl w:val="0"/>
          <w:numId w:val="0"/>
        </w:numPr>
        <w:ind w:left="432" w:hanging="432"/>
      </w:pPr>
      <w:r>
        <w:t>Pass</w:t>
      </w:r>
      <w:r>
        <w:tab/>
      </w:r>
    </w:p>
    <w:p w14:paraId="6C977D0C" w14:textId="0AA516FF" w:rsidR="00432CDC" w:rsidRDefault="00432CDC" w:rsidP="00432CDC">
      <w:pPr>
        <w:pStyle w:val="a0"/>
        <w:numPr>
          <w:ilvl w:val="0"/>
          <w:numId w:val="0"/>
        </w:numPr>
        <w:ind w:left="432" w:hanging="432"/>
      </w:pPr>
    </w:p>
    <w:p w14:paraId="3051076B" w14:textId="1D727F79" w:rsidR="00432CDC" w:rsidRDefault="00432CDC" w:rsidP="00432CDC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</w:t>
      </w:r>
      <w:r>
        <w:t>5</w:t>
      </w:r>
      <w:r>
        <w:t xml:space="preserve">: </w:t>
      </w:r>
      <w:r>
        <w:t>Padding and Stride</w:t>
      </w:r>
    </w:p>
    <w:p w14:paraId="2F965EBA" w14:textId="77777777" w:rsidR="00432CDC" w:rsidRPr="003127A1" w:rsidRDefault="00432CDC" w:rsidP="00432CDC">
      <w:pPr>
        <w:pStyle w:val="a0"/>
        <w:numPr>
          <w:ilvl w:val="0"/>
          <w:numId w:val="0"/>
        </w:numPr>
        <w:ind w:left="432" w:hanging="432"/>
        <w:rPr>
          <w:rFonts w:hint="eastAsia"/>
        </w:rPr>
      </w:pPr>
      <w:r>
        <w:t>Pass</w:t>
      </w:r>
      <w:r>
        <w:tab/>
      </w:r>
    </w:p>
    <w:p w14:paraId="7A6FDBD2" w14:textId="48F51CE3" w:rsidR="00432CDC" w:rsidRDefault="00432CDC" w:rsidP="00432CDC">
      <w:pPr>
        <w:pStyle w:val="a0"/>
        <w:numPr>
          <w:ilvl w:val="0"/>
          <w:numId w:val="0"/>
        </w:numPr>
        <w:ind w:left="432" w:hanging="432"/>
      </w:pPr>
    </w:p>
    <w:p w14:paraId="1129AFE9" w14:textId="128CBB07" w:rsidR="00432CDC" w:rsidRDefault="00432CDC" w:rsidP="00432CDC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</w:t>
      </w:r>
      <w:r>
        <w:t>6</w:t>
      </w:r>
      <w:r>
        <w:t xml:space="preserve">: </w:t>
      </w:r>
      <w:r>
        <w:t>Pooling</w:t>
      </w:r>
      <w:r>
        <w:t xml:space="preserve"> and </w:t>
      </w:r>
      <w:r>
        <w:t>Upsampling</w:t>
      </w:r>
    </w:p>
    <w:p w14:paraId="7E620368" w14:textId="277D527B" w:rsidR="00432CDC" w:rsidRDefault="003F5AC9" w:rsidP="00432CDC">
      <w:pPr>
        <w:pStyle w:val="a0"/>
        <w:numPr>
          <w:ilvl w:val="0"/>
          <w:numId w:val="0"/>
        </w:numPr>
        <w:ind w:left="432" w:hanging="432"/>
      </w:pPr>
      <w:r>
        <w:lastRenderedPageBreak/>
        <w:t>Upsampling:</w:t>
      </w:r>
    </w:p>
    <w:p w14:paraId="0DD20D6E" w14:textId="4644BF93" w:rsidR="003F5AC9" w:rsidRDefault="003F5AC9" w:rsidP="003F5AC9">
      <w:pPr>
        <w:pStyle w:val="a0"/>
        <w:numPr>
          <w:ilvl w:val="0"/>
          <w:numId w:val="0"/>
        </w:numPr>
        <w:ind w:left="432" w:hanging="43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498665" wp14:editId="29FF5A04">
            <wp:extent cx="4594860" cy="2350331"/>
            <wp:effectExtent l="19050" t="19050" r="1524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2563" cy="23900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A49F3A" w14:textId="77F8EE96" w:rsidR="003F5AC9" w:rsidRDefault="003F5AC9" w:rsidP="00432CDC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Up</w:t>
      </w:r>
      <w:r>
        <w:t>sampling increases input size; pooling does the opposite.</w:t>
      </w:r>
    </w:p>
    <w:p w14:paraId="23E5F0FF" w14:textId="475B2DE5" w:rsidR="003F5AC9" w:rsidRDefault="003F5AC9" w:rsidP="00432CDC">
      <w:pPr>
        <w:pStyle w:val="a0"/>
        <w:numPr>
          <w:ilvl w:val="0"/>
          <w:numId w:val="0"/>
        </w:numPr>
        <w:ind w:left="432" w:hanging="432"/>
      </w:pPr>
    </w:p>
    <w:p w14:paraId="63E3A9C7" w14:textId="12E9B442" w:rsidR="003F5AC9" w:rsidRDefault="003F5AC9" w:rsidP="003F5AC9">
      <w:pPr>
        <w:pStyle w:val="a0"/>
        <w:numPr>
          <w:ilvl w:val="1"/>
          <w:numId w:val="1"/>
        </w:numPr>
        <w:jc w:val="center"/>
      </w:pPr>
      <w:r>
        <w:rPr>
          <w:rFonts w:hint="eastAsia"/>
        </w:rPr>
        <w:t>C</w:t>
      </w:r>
      <w:r>
        <w:t>ourse</w:t>
      </w:r>
      <w:r>
        <w:t>7</w:t>
      </w:r>
      <w:r>
        <w:t xml:space="preserve">: </w:t>
      </w:r>
      <w:r>
        <w:t>Transposed Convolutions</w:t>
      </w:r>
      <w:r w:rsidR="002B7F28">
        <w:t>(deconvolution)</w:t>
      </w:r>
    </w:p>
    <w:p w14:paraId="0FFC7A11" w14:textId="38A45BCD" w:rsidR="003F5AC9" w:rsidRDefault="003F5AC9" w:rsidP="003F5AC9">
      <w:pPr>
        <w:pStyle w:val="a0"/>
        <w:numPr>
          <w:ilvl w:val="0"/>
          <w:numId w:val="0"/>
        </w:numPr>
        <w:ind w:left="432" w:firstLine="288"/>
        <w:jc w:val="center"/>
      </w:pPr>
      <w:r>
        <w:rPr>
          <w:noProof/>
        </w:rPr>
        <w:drawing>
          <wp:inline distT="0" distB="0" distL="0" distR="0" wp14:anchorId="30463177" wp14:editId="562ED2A6">
            <wp:extent cx="4839573" cy="2212376"/>
            <wp:effectExtent l="19050" t="19050" r="18415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2413" cy="22273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A19B12" w14:textId="1863CE56" w:rsidR="00E66586" w:rsidRDefault="00E66586" w:rsidP="001A426E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L</w:t>
      </w:r>
      <w:r>
        <w:t>earns a filter to upsample</w:t>
      </w:r>
    </w:p>
    <w:p w14:paraId="1462A583" w14:textId="074726A1" w:rsidR="001A426E" w:rsidRDefault="001A426E" w:rsidP="001A426E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P</w:t>
      </w:r>
      <w:r>
        <w:t>roblem: checkerboard pattern</w:t>
      </w:r>
    </w:p>
    <w:p w14:paraId="5F19F804" w14:textId="23AFDC63" w:rsidR="001A426E" w:rsidRDefault="001A426E" w:rsidP="001A426E">
      <w:pPr>
        <w:pStyle w:val="a0"/>
        <w:numPr>
          <w:ilvl w:val="0"/>
          <w:numId w:val="0"/>
        </w:numPr>
        <w:ind w:left="432" w:hanging="432"/>
      </w:pPr>
      <w:r>
        <w:rPr>
          <w:rFonts w:hint="eastAsia"/>
        </w:rPr>
        <w:t>H</w:t>
      </w:r>
      <w:r>
        <w:t>as learnable parameters</w:t>
      </w:r>
    </w:p>
    <w:p w14:paraId="2CA6749E" w14:textId="71BB09D9" w:rsidR="0027406C" w:rsidRPr="003127A1" w:rsidRDefault="0027406C" w:rsidP="001A426E">
      <w:pPr>
        <w:pStyle w:val="a0"/>
        <w:numPr>
          <w:ilvl w:val="0"/>
          <w:numId w:val="0"/>
        </w:numPr>
        <w:ind w:left="432" w:hanging="432"/>
        <w:rPr>
          <w:rFonts w:hint="eastAsia"/>
        </w:rPr>
      </w:pPr>
      <w:hyperlink r:id="rId20" w:history="1">
        <w:r w:rsidRPr="001E0D50">
          <w:rPr>
            <w:rStyle w:val="afff0"/>
          </w:rPr>
          <w:t>https://distill.pub/2016/deconv-checkerboard/</w:t>
        </w:r>
      </w:hyperlink>
      <w:r>
        <w:t xml:space="preserve"> </w:t>
      </w:r>
    </w:p>
    <w:sectPr w:rsidR="0027406C" w:rsidRPr="003127A1" w:rsidSect="00F2045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720" w:right="720" w:bottom="720" w:left="720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7B5E89" w14:textId="77777777" w:rsidR="00034F2A" w:rsidRDefault="00034F2A">
      <w:r>
        <w:separator/>
      </w:r>
    </w:p>
    <w:p w14:paraId="28E6904D" w14:textId="77777777" w:rsidR="00034F2A" w:rsidRDefault="00034F2A"/>
  </w:endnote>
  <w:endnote w:type="continuationSeparator" w:id="0">
    <w:p w14:paraId="563F2DAD" w14:textId="77777777" w:rsidR="00034F2A" w:rsidRDefault="00034F2A">
      <w:r>
        <w:continuationSeparator/>
      </w:r>
    </w:p>
    <w:p w14:paraId="50C8192B" w14:textId="77777777" w:rsidR="00034F2A" w:rsidRDefault="00034F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BCF4F5" w14:textId="77777777" w:rsidR="000F74F0" w:rsidRDefault="000F74F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f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  <w:tblDescription w:val="页脚页码布局表格"/>
    </w:tblPr>
    <w:tblGrid>
      <w:gridCol w:w="3116"/>
      <w:gridCol w:w="3117"/>
      <w:gridCol w:w="3117"/>
    </w:tblGrid>
    <w:sdt>
      <w:sdtPr>
        <w:id w:val="-12006997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tr w:rsidR="009225CF" w14:paraId="032F7B6D" w14:textId="77777777">
          <w:tc>
            <w:tcPr>
              <w:tcW w:w="3116" w:type="dxa"/>
            </w:tcPr>
            <w:p w14:paraId="0329B9F0" w14:textId="77777777" w:rsidR="009225CF" w:rsidRDefault="00176DD5">
              <w:pPr>
                <w:pStyle w:val="a7"/>
              </w:pPr>
              <w:r>
                <w:rPr>
                  <w:lang w:val="zh-CN" w:bidi="zh-CN"/>
                </w:rPr>
                <w:fldChar w:fldCharType="begin"/>
              </w:r>
              <w:r>
                <w:rPr>
                  <w:lang w:val="zh-CN" w:bidi="zh-CN"/>
                </w:rPr>
                <w:instrText xml:space="preserve"> PAGE   \* MERGEFORMAT </w:instrText>
              </w:r>
              <w:r>
                <w:rPr>
                  <w:lang w:val="zh-CN" w:bidi="zh-CN"/>
                </w:rPr>
                <w:fldChar w:fldCharType="separate"/>
              </w:r>
              <w:r w:rsidR="00CD666D">
                <w:rPr>
                  <w:noProof/>
                  <w:lang w:val="zh-CN" w:bidi="zh-CN"/>
                </w:rPr>
                <w:t>2</w:t>
              </w:r>
              <w:r>
                <w:rPr>
                  <w:noProof/>
                  <w:lang w:val="zh-CN" w:bidi="zh-CN"/>
                </w:rPr>
                <w:fldChar w:fldCharType="end"/>
              </w:r>
            </w:p>
          </w:tc>
          <w:tc>
            <w:tcPr>
              <w:tcW w:w="3117" w:type="dxa"/>
            </w:tcPr>
            <w:p w14:paraId="72CECFDA" w14:textId="77777777" w:rsidR="009225CF" w:rsidRDefault="009225CF">
              <w:pPr>
                <w:pStyle w:val="a7"/>
                <w:jc w:val="center"/>
              </w:pPr>
            </w:p>
          </w:tc>
          <w:tc>
            <w:tcPr>
              <w:tcW w:w="3117" w:type="dxa"/>
            </w:tcPr>
            <w:p w14:paraId="0308C9B9" w14:textId="77777777" w:rsidR="009225CF" w:rsidRDefault="009225CF">
              <w:pPr>
                <w:pStyle w:val="a7"/>
                <w:jc w:val="right"/>
              </w:pPr>
            </w:p>
          </w:tc>
        </w:tr>
      </w:sdtContent>
    </w:sdt>
  </w:tbl>
  <w:p w14:paraId="4F9EC76F" w14:textId="77777777" w:rsidR="009225CF" w:rsidRDefault="009225CF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6E73D" w14:textId="77777777" w:rsidR="000F74F0" w:rsidRDefault="000F74F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461E7E" w14:textId="77777777" w:rsidR="00034F2A" w:rsidRDefault="00034F2A">
      <w:r>
        <w:separator/>
      </w:r>
    </w:p>
    <w:p w14:paraId="390CB8B1" w14:textId="77777777" w:rsidR="00034F2A" w:rsidRDefault="00034F2A"/>
  </w:footnote>
  <w:footnote w:type="continuationSeparator" w:id="0">
    <w:p w14:paraId="45EAC078" w14:textId="77777777" w:rsidR="00034F2A" w:rsidRDefault="00034F2A">
      <w:r>
        <w:continuationSeparator/>
      </w:r>
    </w:p>
    <w:p w14:paraId="59E68A1E" w14:textId="77777777" w:rsidR="00034F2A" w:rsidRDefault="00034F2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A35168" w14:textId="77777777" w:rsidR="000F74F0" w:rsidRDefault="000F74F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D45CC" w14:textId="77777777" w:rsidR="000F74F0" w:rsidRDefault="000F74F0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B30AC" w14:textId="77777777" w:rsidR="000F74F0" w:rsidRDefault="000F74F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8FE94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E"/>
    <w:multiLevelType w:val="singleLevel"/>
    <w:tmpl w:val="1EF2995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2" w15:restartNumberingAfterBreak="0">
    <w:nsid w:val="FFFFFF80"/>
    <w:multiLevelType w:val="singleLevel"/>
    <w:tmpl w:val="D36C909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2092E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F5E86C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47485096"/>
    <w:multiLevelType w:val="hybridMultilevel"/>
    <w:tmpl w:val="90F824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8FC0322"/>
    <w:multiLevelType w:val="multilevel"/>
    <w:tmpl w:val="015ED80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D6774B8"/>
    <w:multiLevelType w:val="multilevel"/>
    <w:tmpl w:val="10D6289E"/>
    <w:lvl w:ilvl="0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455"/>
    <w:rsid w:val="00034F2A"/>
    <w:rsid w:val="00045E6B"/>
    <w:rsid w:val="000652D5"/>
    <w:rsid w:val="000B20FF"/>
    <w:rsid w:val="000E2795"/>
    <w:rsid w:val="000F74F0"/>
    <w:rsid w:val="00104A26"/>
    <w:rsid w:val="00176DD5"/>
    <w:rsid w:val="001A426E"/>
    <w:rsid w:val="001D5FFA"/>
    <w:rsid w:val="002603FC"/>
    <w:rsid w:val="00263DFE"/>
    <w:rsid w:val="0027406C"/>
    <w:rsid w:val="00290052"/>
    <w:rsid w:val="002B7F28"/>
    <w:rsid w:val="002E2A2D"/>
    <w:rsid w:val="00310BD0"/>
    <w:rsid w:val="003112C4"/>
    <w:rsid w:val="003127A1"/>
    <w:rsid w:val="003B1269"/>
    <w:rsid w:val="003B1D93"/>
    <w:rsid w:val="003F5AC9"/>
    <w:rsid w:val="00432CDC"/>
    <w:rsid w:val="0057164A"/>
    <w:rsid w:val="00580C95"/>
    <w:rsid w:val="005D08CF"/>
    <w:rsid w:val="0065688C"/>
    <w:rsid w:val="00673D0B"/>
    <w:rsid w:val="00696E81"/>
    <w:rsid w:val="006F22E5"/>
    <w:rsid w:val="00740334"/>
    <w:rsid w:val="00762E95"/>
    <w:rsid w:val="007B01B5"/>
    <w:rsid w:val="0083639C"/>
    <w:rsid w:val="00907B60"/>
    <w:rsid w:val="009225CF"/>
    <w:rsid w:val="009316E3"/>
    <w:rsid w:val="00994184"/>
    <w:rsid w:val="00AF16B1"/>
    <w:rsid w:val="00B12859"/>
    <w:rsid w:val="00B75702"/>
    <w:rsid w:val="00B75EE5"/>
    <w:rsid w:val="00BE379B"/>
    <w:rsid w:val="00BF1205"/>
    <w:rsid w:val="00C02430"/>
    <w:rsid w:val="00C22066"/>
    <w:rsid w:val="00C279D4"/>
    <w:rsid w:val="00CB496D"/>
    <w:rsid w:val="00CD451C"/>
    <w:rsid w:val="00CD666D"/>
    <w:rsid w:val="00D42563"/>
    <w:rsid w:val="00DE0188"/>
    <w:rsid w:val="00E056BF"/>
    <w:rsid w:val="00E5539D"/>
    <w:rsid w:val="00E66586"/>
    <w:rsid w:val="00ED09CD"/>
    <w:rsid w:val="00EF4C78"/>
    <w:rsid w:val="00F06E25"/>
    <w:rsid w:val="00F20455"/>
    <w:rsid w:val="00F4775B"/>
    <w:rsid w:val="00F54D2A"/>
    <w:rsid w:val="00F5662F"/>
    <w:rsid w:val="00FB3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3157D"/>
  <w15:chartTrackingRefBased/>
  <w15:docId w15:val="{4F7795EC-07EC-435E-B104-18A993FCA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42563"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60"/>
      <w:outlineLvl w:val="0"/>
    </w:pPr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List Bullet"/>
    <w:basedOn w:val="a1"/>
    <w:uiPriority w:val="9"/>
    <w:qFormat/>
    <w:pPr>
      <w:numPr>
        <w:numId w:val="1"/>
      </w:numPr>
    </w:pPr>
  </w:style>
  <w:style w:type="character" w:customStyle="1" w:styleId="10">
    <w:name w:val="标题 1 字符"/>
    <w:basedOn w:val="a2"/>
    <w:link w:val="1"/>
    <w:uiPriority w:val="9"/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a">
    <w:name w:val="List Number"/>
    <w:basedOn w:val="a1"/>
    <w:uiPriority w:val="9"/>
    <w:qFormat/>
    <w:pPr>
      <w:numPr>
        <w:numId w:val="2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 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 字符"/>
    <w:basedOn w:val="a2"/>
    <w:link w:val="a7"/>
    <w:uiPriority w:val="99"/>
  </w:style>
  <w:style w:type="character" w:styleId="a9">
    <w:name w:val="Placeholder Text"/>
    <w:basedOn w:val="a2"/>
    <w:uiPriority w:val="99"/>
    <w:semiHidden/>
    <w:rsid w:val="00D42563"/>
    <w:rPr>
      <w:color w:val="595959" w:themeColor="text1" w:themeTint="A6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 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 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2"/>
    <w:link w:val="2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character" w:customStyle="1" w:styleId="30">
    <w:name w:val="标题 3 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 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 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table" w:styleId="af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Balloon Text"/>
    <w:basedOn w:val="a1"/>
    <w:link w:val="afc"/>
    <w:uiPriority w:val="99"/>
    <w:semiHidden/>
    <w:unhideWhenUsed/>
    <w:rsid w:val="00BE379B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afc">
    <w:name w:val="批注框文本 字符"/>
    <w:basedOn w:val="a2"/>
    <w:link w:val="afb"/>
    <w:uiPriority w:val="99"/>
    <w:semiHidden/>
    <w:rsid w:val="00BE379B"/>
    <w:rPr>
      <w:rFonts w:ascii="Segoe UI" w:hAnsi="Segoe UI" w:cs="Segoe UI"/>
      <w:sz w:val="22"/>
      <w:szCs w:val="18"/>
    </w:rPr>
  </w:style>
  <w:style w:type="paragraph" w:styleId="31">
    <w:name w:val="Body Text 3"/>
    <w:basedOn w:val="a1"/>
    <w:link w:val="32"/>
    <w:uiPriority w:val="99"/>
    <w:semiHidden/>
    <w:unhideWhenUsed/>
    <w:rsid w:val="00BE379B"/>
    <w:rPr>
      <w:sz w:val="22"/>
      <w:szCs w:val="16"/>
    </w:rPr>
  </w:style>
  <w:style w:type="character" w:customStyle="1" w:styleId="32">
    <w:name w:val="正文文本 3 字符"/>
    <w:basedOn w:val="a2"/>
    <w:link w:val="31"/>
    <w:uiPriority w:val="99"/>
    <w:semiHidden/>
    <w:rsid w:val="00BE379B"/>
    <w:rPr>
      <w:sz w:val="22"/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BE379B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2"/>
    <w:link w:val="33"/>
    <w:uiPriority w:val="99"/>
    <w:semiHidden/>
    <w:rsid w:val="00BE379B"/>
    <w:rPr>
      <w:sz w:val="22"/>
      <w:szCs w:val="16"/>
    </w:rPr>
  </w:style>
  <w:style w:type="character" w:styleId="afd">
    <w:name w:val="annotation reference"/>
    <w:basedOn w:val="a2"/>
    <w:uiPriority w:val="99"/>
    <w:semiHidden/>
    <w:unhideWhenUsed/>
    <w:rsid w:val="00BE379B"/>
    <w:rPr>
      <w:sz w:val="22"/>
      <w:szCs w:val="16"/>
    </w:rPr>
  </w:style>
  <w:style w:type="paragraph" w:styleId="afe">
    <w:name w:val="annotation text"/>
    <w:basedOn w:val="a1"/>
    <w:link w:val="aff"/>
    <w:uiPriority w:val="99"/>
    <w:semiHidden/>
    <w:unhideWhenUsed/>
    <w:rsid w:val="00BE379B"/>
    <w:pPr>
      <w:spacing w:line="240" w:lineRule="auto"/>
    </w:pPr>
    <w:rPr>
      <w:sz w:val="22"/>
      <w:szCs w:val="20"/>
    </w:rPr>
  </w:style>
  <w:style w:type="character" w:customStyle="1" w:styleId="aff">
    <w:name w:val="批注文字 字符"/>
    <w:basedOn w:val="a2"/>
    <w:link w:val="afe"/>
    <w:uiPriority w:val="99"/>
    <w:semiHidden/>
    <w:rsid w:val="00BE379B"/>
    <w:rPr>
      <w:sz w:val="22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E379B"/>
    <w:rPr>
      <w:b/>
      <w:bCs/>
    </w:rPr>
  </w:style>
  <w:style w:type="character" w:customStyle="1" w:styleId="aff1">
    <w:name w:val="批注主题 字符"/>
    <w:basedOn w:val="aff"/>
    <w:link w:val="aff0"/>
    <w:uiPriority w:val="99"/>
    <w:semiHidden/>
    <w:rsid w:val="00BE379B"/>
    <w:rPr>
      <w:b/>
      <w:bCs/>
      <w:sz w:val="22"/>
      <w:szCs w:val="20"/>
    </w:rPr>
  </w:style>
  <w:style w:type="paragraph" w:styleId="aff2">
    <w:name w:val="Document Map"/>
    <w:basedOn w:val="a1"/>
    <w:link w:val="aff3"/>
    <w:uiPriority w:val="99"/>
    <w:semiHidden/>
    <w:unhideWhenUsed/>
    <w:rsid w:val="00BE379B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aff3">
    <w:name w:val="文档结构图 字符"/>
    <w:basedOn w:val="a2"/>
    <w:link w:val="aff2"/>
    <w:uiPriority w:val="99"/>
    <w:semiHidden/>
    <w:rsid w:val="00BE379B"/>
    <w:rPr>
      <w:rFonts w:ascii="Segoe UI" w:hAnsi="Segoe UI" w:cs="Segoe UI"/>
      <w:sz w:val="22"/>
      <w:szCs w:val="16"/>
    </w:rPr>
  </w:style>
  <w:style w:type="paragraph" w:styleId="aff4">
    <w:name w:val="endnote text"/>
    <w:basedOn w:val="a1"/>
    <w:link w:val="aff5"/>
    <w:uiPriority w:val="99"/>
    <w:semiHidden/>
    <w:unhideWhenUsed/>
    <w:rsid w:val="00BE379B"/>
    <w:pPr>
      <w:spacing w:after="0" w:line="240" w:lineRule="auto"/>
    </w:pPr>
    <w:rPr>
      <w:sz w:val="22"/>
      <w:szCs w:val="20"/>
    </w:rPr>
  </w:style>
  <w:style w:type="character" w:customStyle="1" w:styleId="aff5">
    <w:name w:val="尾注文本 字符"/>
    <w:basedOn w:val="a2"/>
    <w:link w:val="aff4"/>
    <w:uiPriority w:val="99"/>
    <w:semiHidden/>
    <w:rsid w:val="00BE379B"/>
    <w:rPr>
      <w:sz w:val="22"/>
      <w:szCs w:val="20"/>
    </w:rPr>
  </w:style>
  <w:style w:type="paragraph" w:styleId="aff6">
    <w:name w:val="envelope return"/>
    <w:basedOn w:val="a1"/>
    <w:uiPriority w:val="99"/>
    <w:semiHidden/>
    <w:unhideWhenUsed/>
    <w:rsid w:val="00BE379B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f7">
    <w:name w:val="footnote text"/>
    <w:basedOn w:val="a1"/>
    <w:link w:val="aff8"/>
    <w:uiPriority w:val="99"/>
    <w:semiHidden/>
    <w:unhideWhenUsed/>
    <w:rsid w:val="00BE379B"/>
    <w:pPr>
      <w:spacing w:after="0" w:line="240" w:lineRule="auto"/>
    </w:pPr>
    <w:rPr>
      <w:sz w:val="22"/>
      <w:szCs w:val="20"/>
    </w:rPr>
  </w:style>
  <w:style w:type="character" w:customStyle="1" w:styleId="aff8">
    <w:name w:val="脚注文本 字符"/>
    <w:basedOn w:val="a2"/>
    <w:link w:val="aff7"/>
    <w:uiPriority w:val="99"/>
    <w:semiHidden/>
    <w:rsid w:val="00BE379B"/>
    <w:rPr>
      <w:sz w:val="22"/>
      <w:szCs w:val="20"/>
    </w:rPr>
  </w:style>
  <w:style w:type="character" w:styleId="HTML">
    <w:name w:val="HTML Code"/>
    <w:basedOn w:val="a2"/>
    <w:uiPriority w:val="99"/>
    <w:semiHidden/>
    <w:unhideWhenUsed/>
    <w:rsid w:val="00BE379B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BE379B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2"/>
    <w:uiPriority w:val="99"/>
    <w:semiHidden/>
    <w:unhideWhenUsed/>
    <w:rsid w:val="00BE379B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2">
    <w:name w:val="HTML 预设格式 字符"/>
    <w:basedOn w:val="a2"/>
    <w:link w:val="HTML1"/>
    <w:uiPriority w:val="99"/>
    <w:semiHidden/>
    <w:rsid w:val="00BE379B"/>
    <w:rPr>
      <w:rFonts w:ascii="Consolas" w:hAnsi="Consolas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BE379B"/>
    <w:rPr>
      <w:rFonts w:ascii="Consolas" w:hAnsi="Consolas"/>
      <w:sz w:val="22"/>
      <w:szCs w:val="20"/>
    </w:rPr>
  </w:style>
  <w:style w:type="paragraph" w:styleId="aff9">
    <w:name w:val="macro"/>
    <w:link w:val="affa"/>
    <w:uiPriority w:val="99"/>
    <w:semiHidden/>
    <w:unhideWhenUsed/>
    <w:rsid w:val="00BE379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a">
    <w:name w:val="宏文本 字符"/>
    <w:basedOn w:val="a2"/>
    <w:link w:val="aff9"/>
    <w:uiPriority w:val="99"/>
    <w:semiHidden/>
    <w:rsid w:val="00BE379B"/>
    <w:rPr>
      <w:rFonts w:ascii="Consolas" w:hAnsi="Consolas"/>
      <w:sz w:val="22"/>
      <w:szCs w:val="20"/>
    </w:rPr>
  </w:style>
  <w:style w:type="paragraph" w:styleId="affb">
    <w:name w:val="Plain Text"/>
    <w:basedOn w:val="a1"/>
    <w:link w:val="affc"/>
    <w:uiPriority w:val="99"/>
    <w:semiHidden/>
    <w:unhideWhenUsed/>
    <w:rsid w:val="00BE379B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affc">
    <w:name w:val="纯文本 字符"/>
    <w:basedOn w:val="a2"/>
    <w:link w:val="affb"/>
    <w:uiPriority w:val="99"/>
    <w:semiHidden/>
    <w:rsid w:val="00BE379B"/>
    <w:rPr>
      <w:rFonts w:ascii="Consolas" w:hAnsi="Consolas"/>
      <w:sz w:val="22"/>
      <w:szCs w:val="21"/>
    </w:rPr>
  </w:style>
  <w:style w:type="paragraph" w:styleId="affd">
    <w:name w:val="Message Header"/>
    <w:basedOn w:val="a1"/>
    <w:link w:val="affe"/>
    <w:uiPriority w:val="99"/>
    <w:semiHidden/>
    <w:unhideWhenUsed/>
    <w:rsid w:val="00D4256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affe">
    <w:name w:val="信息标题 字符"/>
    <w:basedOn w:val="a2"/>
    <w:link w:val="affd"/>
    <w:uiPriority w:val="99"/>
    <w:semiHidden/>
    <w:rsid w:val="00D42563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afff">
    <w:name w:val="Normal (Web)"/>
    <w:basedOn w:val="a1"/>
    <w:uiPriority w:val="99"/>
    <w:semiHidden/>
    <w:unhideWhenUsed/>
    <w:rsid w:val="00D42563"/>
    <w:rPr>
      <w:rFonts w:ascii="Times New Roman" w:hAnsi="Times New Roman" w:cs="Times New Roman"/>
      <w:sz w:val="24"/>
      <w:szCs w:val="24"/>
    </w:rPr>
  </w:style>
  <w:style w:type="character" w:styleId="afff0">
    <w:name w:val="Hyperlink"/>
    <w:basedOn w:val="a2"/>
    <w:uiPriority w:val="99"/>
    <w:unhideWhenUsed/>
    <w:rsid w:val="0027406C"/>
    <w:rPr>
      <w:color w:val="62C7AD" w:themeColor="hyperlink"/>
      <w:u w:val="single"/>
    </w:rPr>
  </w:style>
  <w:style w:type="character" w:styleId="afff1">
    <w:name w:val="Unresolved Mention"/>
    <w:basedOn w:val="a2"/>
    <w:uiPriority w:val="99"/>
    <w:semiHidden/>
    <w:unhideWhenUsed/>
    <w:rsid w:val="002740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istill.pub/2016/deconv-checkerboard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&#24120;&#35268;&#31508;&#35760;.dotx" TargetMode="External"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常规笔记.dotx</Template>
  <TotalTime>163</TotalTime>
  <Pages>6</Pages>
  <Words>374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Ray Andy</cp:lastModifiedBy>
  <cp:revision>30</cp:revision>
  <dcterms:created xsi:type="dcterms:W3CDTF">2021-01-03T22:50:00Z</dcterms:created>
  <dcterms:modified xsi:type="dcterms:W3CDTF">2021-01-05T15:05:00Z</dcterms:modified>
</cp:coreProperties>
</file>